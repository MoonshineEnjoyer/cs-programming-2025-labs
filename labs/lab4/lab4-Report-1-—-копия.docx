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504" w:rsidRDefault="00DB2D6F">
      <w:pPr>
        <w:pStyle w:val="a"/>
        <w:spacing w:after="179" w:line="216" w:lineRule="auto"/>
        <w:ind w:right="1"/>
        <w:jc w:val="center"/>
      </w:pPr>
      <w:bookmarkStart w:id="0" w:name="_GoBack"/>
      <w:bookmarkEnd w:id="0"/>
      <w:r>
        <w:rPr>
          <w:rStyle w:val="a0"/>
          <w:sz w:val="28"/>
        </w:rPr>
        <w:t>МИНОБРНАУКИ РОССИИ</w:t>
      </w:r>
    </w:p>
    <w:p w:rsidR="006D1504" w:rsidRDefault="00DB2D6F">
      <w:pPr>
        <w:pStyle w:val="a"/>
        <w:spacing w:after="17" w:line="216" w:lineRule="auto"/>
        <w:ind w:right="0"/>
        <w:jc w:val="center"/>
      </w:pPr>
      <w:r>
        <w:rPr>
          <w:rStyle w:val="a0"/>
          <w:sz w:val="28"/>
        </w:rPr>
        <w:t>Федеральное государственное бюджетное образовательное учреждение высшего образования</w:t>
      </w:r>
    </w:p>
    <w:p w:rsidR="006D1504" w:rsidRDefault="00DB2D6F">
      <w:pPr>
        <w:pStyle w:val="a"/>
        <w:spacing w:after="0" w:line="256" w:lineRule="auto"/>
        <w:ind w:right="1"/>
        <w:jc w:val="center"/>
      </w:pPr>
      <w:r>
        <w:rPr>
          <w:rStyle w:val="a0"/>
          <w:sz w:val="26"/>
        </w:rPr>
        <w:t>«ВЛАДИВОСТОКСКИЙ ГОСУДАРСТВЕННЫЙ УНИВЕРСИТЕТ»</w:t>
      </w:r>
    </w:p>
    <w:p w:rsidR="006D1504" w:rsidRDefault="00DB2D6F">
      <w:pPr>
        <w:pStyle w:val="a"/>
        <w:spacing w:line="256" w:lineRule="auto"/>
        <w:ind w:right="1"/>
        <w:jc w:val="center"/>
      </w:pPr>
      <w:r>
        <w:rPr>
          <w:rStyle w:val="a0"/>
          <w:sz w:val="26"/>
        </w:rPr>
        <w:t>(ФГБОУ ВО «ВВГУ»)</w:t>
      </w:r>
    </w:p>
    <w:p w:rsidR="006D1504" w:rsidRDefault="00DB2D6F">
      <w:pPr>
        <w:pStyle w:val="a"/>
        <w:spacing w:after="0"/>
        <w:jc w:val="center"/>
      </w:pPr>
      <w:r>
        <w:t xml:space="preserve">ИНСТИТУТ </w:t>
      </w:r>
      <w:r>
        <w:t>ИНФОРМАЦИОННЫХ ТЕХНОЛОГИЙ И АНАЛИЗА ДАННЫХ</w:t>
      </w:r>
    </w:p>
    <w:p w:rsidR="006D1504" w:rsidRDefault="00DB2D6F">
      <w:pPr>
        <w:pStyle w:val="a"/>
        <w:spacing w:after="2904"/>
        <w:jc w:val="center"/>
      </w:pPr>
      <w:r>
        <w:t>КАФЕДРА ИНФОРМАЦИОННЫХ ТЕХНОЛОГИЙ И СИСТЕМ</w:t>
      </w:r>
    </w:p>
    <w:p w:rsidR="006D1504" w:rsidRDefault="00DB2D6F">
      <w:pPr>
        <w:pStyle w:val="a"/>
        <w:spacing w:after="0" w:line="256" w:lineRule="auto"/>
        <w:ind w:right="1"/>
        <w:jc w:val="center"/>
      </w:pPr>
      <w:r>
        <w:rPr>
          <w:rStyle w:val="a0"/>
          <w:sz w:val="48"/>
        </w:rPr>
        <w:t>ОТЧЕТ</w:t>
      </w:r>
    </w:p>
    <w:p w:rsidR="006D1504" w:rsidRDefault="00DB2D6F">
      <w:pPr>
        <w:pStyle w:val="a"/>
        <w:spacing w:after="119" w:line="256" w:lineRule="auto"/>
        <w:jc w:val="center"/>
      </w:pPr>
      <w:r>
        <w:rPr>
          <w:rStyle w:val="a0"/>
          <w:sz w:val="48"/>
        </w:rPr>
        <w:t>ПО ЛАБОРАТОРНОЙ РАБОТЕ №4</w:t>
      </w:r>
    </w:p>
    <w:p w:rsidR="006D1504" w:rsidRDefault="00DB2D6F">
      <w:pPr>
        <w:pStyle w:val="a"/>
        <w:spacing w:after="0"/>
        <w:ind w:right="1"/>
        <w:jc w:val="center"/>
      </w:pPr>
      <w:r>
        <w:rPr>
          <w:rStyle w:val="a0"/>
          <w:sz w:val="44"/>
        </w:rPr>
        <w:t>По дисциплине</w:t>
      </w:r>
    </w:p>
    <w:p w:rsidR="006D1504" w:rsidRDefault="00DB2D6F">
      <w:pPr>
        <w:pStyle w:val="a"/>
        <w:spacing w:after="2488"/>
        <w:ind w:right="0"/>
        <w:jc w:val="center"/>
      </w:pPr>
      <w:r>
        <w:rPr>
          <w:rStyle w:val="a0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130"/>
      </w:tblGrid>
      <w:tr w:rsidR="006D1504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75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  <w:spacing w:after="0" w:line="240" w:lineRule="auto"/>
              <w:jc w:val="left"/>
            </w:pPr>
            <w:r>
              <w:t xml:space="preserve">Студент </w:t>
            </w:r>
          </w:p>
          <w:p w:rsidR="006D1504" w:rsidRDefault="00DB2D6F">
            <w:pPr>
              <w:pStyle w:val="a"/>
              <w:spacing w:after="0" w:line="240" w:lineRule="auto"/>
              <w:jc w:val="left"/>
            </w:pPr>
            <w:r>
              <w:t xml:space="preserve">гр. БИС-25-3  </w:t>
            </w:r>
          </w:p>
        </w:tc>
        <w:tc>
          <w:tcPr>
            <w:tcW w:w="2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6D1504" w:rsidRDefault="00DB2D6F">
            <w:pPr>
              <w:pStyle w:val="a"/>
              <w:jc w:val="left"/>
            </w:pPr>
            <w:r>
              <w:t>Д.С. Малых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780"/>
          <w:jc w:val="center"/>
        </w:trPr>
        <w:tc>
          <w:tcPr>
            <w:tcW w:w="75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  <w:spacing w:after="0"/>
              <w:jc w:val="left"/>
            </w:pPr>
            <w:r>
              <w:t>Ассистент</w:t>
            </w:r>
          </w:p>
          <w:p w:rsidR="006D1504" w:rsidRDefault="00DB2D6F">
            <w:pPr>
              <w:pStyle w:val="a"/>
              <w:spacing w:after="0"/>
              <w:jc w:val="left"/>
            </w:pPr>
            <w:r>
              <w:t xml:space="preserve">Преподавателя  </w:t>
            </w:r>
          </w:p>
        </w:tc>
        <w:tc>
          <w:tcPr>
            <w:tcW w:w="21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6D1504" w:rsidRDefault="00DB2D6F">
            <w:pPr>
              <w:pStyle w:val="a"/>
              <w:jc w:val="left"/>
            </w:pPr>
            <w:r>
              <w:t>М.В. Водяницкий</w:t>
            </w:r>
          </w:p>
        </w:tc>
      </w:tr>
    </w:tbl>
    <w:p w:rsidR="006D1504" w:rsidRDefault="006D1504">
      <w:pPr>
        <w:pStyle w:val="a"/>
        <w:spacing w:after="221" w:line="256" w:lineRule="auto"/>
        <w:ind w:right="1"/>
        <w:jc w:val="center"/>
      </w:pPr>
    </w:p>
    <w:p w:rsidR="006D1504" w:rsidRDefault="006D1504">
      <w:pPr>
        <w:pStyle w:val="a"/>
        <w:spacing w:after="221" w:line="256" w:lineRule="auto"/>
        <w:ind w:right="1"/>
        <w:jc w:val="center"/>
      </w:pPr>
    </w:p>
    <w:p w:rsidR="006D1504" w:rsidRDefault="006D1504">
      <w:pPr>
        <w:pStyle w:val="a"/>
        <w:spacing w:after="221" w:line="256" w:lineRule="auto"/>
        <w:ind w:right="1"/>
        <w:jc w:val="center"/>
      </w:pPr>
    </w:p>
    <w:p w:rsidR="006D1504" w:rsidRDefault="006D1504">
      <w:pPr>
        <w:pStyle w:val="a"/>
        <w:spacing w:after="221" w:line="256" w:lineRule="auto"/>
        <w:ind w:right="1"/>
        <w:jc w:val="center"/>
      </w:pPr>
    </w:p>
    <w:p w:rsidR="006D1504" w:rsidRDefault="00DB2D6F">
      <w:pPr>
        <w:pStyle w:val="a"/>
        <w:spacing w:after="221" w:line="256" w:lineRule="auto"/>
        <w:ind w:left="0" w:right="1" w:firstLine="0"/>
        <w:jc w:val="center"/>
      </w:pPr>
      <w:r>
        <w:rPr>
          <w:rStyle w:val="a0"/>
          <w:rFonts w:ascii="Arial" w:eastAsia="Arial" w:hAnsi="Arial" w:cs="Arial"/>
          <w:sz w:val="28"/>
          <w:szCs w:val="28"/>
        </w:rPr>
        <w:lastRenderedPageBreak/>
        <w:t>Задание</w:t>
      </w:r>
    </w:p>
    <w:p w:rsidR="006D1504" w:rsidRDefault="00DB2D6F">
      <w:pPr>
        <w:pStyle w:val="a"/>
        <w:ind w:left="704" w:right="0"/>
      </w:pPr>
      <w:r>
        <w:t>Выполнить задания на Python и оформить отчет по стандартам ВВГУ.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rPr>
          <w:rStyle w:val="a0"/>
          <w:b/>
          <w:i/>
        </w:rPr>
        <w:t xml:space="preserve">Задание 1. </w:t>
      </w:r>
      <w: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– включается. Тем</w:t>
      </w:r>
      <w:r>
        <w:t>пература должна вводиться пользователем с консоли.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t>Пример: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t xml:space="preserve">Введите температуру: 18  </w:t>
      </w:r>
    </w:p>
    <w:p w:rsidR="006D1504" w:rsidRDefault="00DB2D6F">
      <w:pPr>
        <w:pStyle w:val="a"/>
        <w:spacing w:line="360" w:lineRule="auto"/>
        <w:ind w:left="0" w:right="0" w:firstLine="709"/>
      </w:pPr>
      <w:r>
        <w:t>Кондиционер включен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rPr>
          <w:rStyle w:val="a0"/>
          <w:b/>
          <w:i/>
        </w:rPr>
        <w:t xml:space="preserve">Задание 2. </w:t>
      </w:r>
      <w:r>
        <w:t xml:space="preserve">Год делится на четыре сезона: зима, весна, лето и осень. Написать программу, которая запрашивает у пользователя номер месяца и выводит, к </w:t>
      </w:r>
      <w:r>
        <w:t>какому сезону этот месяц относится.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t>Пример: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t>Введите номер месяца: 4</w:t>
      </w:r>
    </w:p>
    <w:p w:rsidR="006D1504" w:rsidRDefault="00DB2D6F">
      <w:pPr>
        <w:pStyle w:val="a"/>
        <w:spacing w:line="360" w:lineRule="auto"/>
        <w:ind w:left="0" w:right="0" w:firstLine="709"/>
      </w:pPr>
      <w:r>
        <w:t>Это весна</w:t>
      </w:r>
    </w:p>
    <w:p w:rsidR="006D1504" w:rsidRDefault="00DB2D6F">
      <w:pPr>
        <w:pStyle w:val="a2"/>
        <w:shd w:val="clear" w:color="auto" w:fill="FFFFFF"/>
        <w:spacing w:before="0" w:line="360" w:lineRule="auto"/>
        <w:ind w:firstLine="709"/>
        <w:jc w:val="both"/>
      </w:pPr>
      <w:r>
        <w:rPr>
          <w:rStyle w:val="a0"/>
          <w:b/>
          <w:i/>
        </w:rPr>
        <w:t xml:space="preserve">Задание 3. </w:t>
      </w:r>
      <w:r>
        <w:rPr>
          <w:rStyle w:val="a0"/>
          <w:color w:val="1F2328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</w:t>
      </w:r>
      <w:r>
        <w:rPr>
          <w:rStyle w:val="a0"/>
          <w:color w:val="1F2328"/>
        </w:rPr>
        <w:t xml:space="preserve">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:rsidR="006D1504" w:rsidRDefault="00DB2D6F">
      <w:pPr>
        <w:pStyle w:val="a"/>
        <w:shd w:val="clear" w:color="auto" w:fill="FFFFFF"/>
        <w:spacing w:after="100" w:line="360" w:lineRule="auto"/>
        <w:ind w:left="0" w:right="0" w:firstLine="0"/>
        <w:rPr>
          <w:color w:val="1F2328"/>
          <w:szCs w:val="24"/>
        </w:rPr>
      </w:pPr>
      <w:r>
        <w:rPr>
          <w:color w:val="1F2328"/>
          <w:szCs w:val="24"/>
        </w:rPr>
        <w:t>Написать программу, которая будет переводить собачий возраст в человеческий. Программа должна корректно о</w:t>
      </w:r>
      <w:r>
        <w:rPr>
          <w:color w:val="1F2328"/>
          <w:szCs w:val="24"/>
        </w:rPr>
        <w:t>брабатывать входные данные и выводить соответствующие сообщения об ошибках:</w:t>
      </w:r>
    </w:p>
    <w:p w:rsidR="006D1504" w:rsidRDefault="00DB2D6F">
      <w:pPr>
        <w:pStyle w:val="a5"/>
        <w:numPr>
          <w:ilvl w:val="0"/>
          <w:numId w:val="2"/>
        </w:numPr>
        <w:shd w:val="clear" w:color="auto" w:fill="FFFFFF"/>
        <w:spacing w:before="100" w:after="100" w:line="360" w:lineRule="auto"/>
        <w:ind w:right="0"/>
        <w:jc w:val="left"/>
        <w:rPr>
          <w:color w:val="1F2328"/>
        </w:rPr>
      </w:pPr>
      <w:r>
        <w:rPr>
          <w:color w:val="1F2328"/>
        </w:rPr>
        <w:t>Если вводится не число</w:t>
      </w:r>
    </w:p>
    <w:p w:rsidR="006D1504" w:rsidRDefault="00DB2D6F">
      <w:pPr>
        <w:pStyle w:val="a5"/>
        <w:numPr>
          <w:ilvl w:val="0"/>
          <w:numId w:val="2"/>
        </w:numPr>
        <w:shd w:val="clear" w:color="auto" w:fill="FFFFFF"/>
        <w:spacing w:before="60" w:after="100" w:line="360" w:lineRule="auto"/>
        <w:ind w:right="0"/>
        <w:jc w:val="left"/>
        <w:rPr>
          <w:color w:val="1F2328"/>
        </w:rPr>
      </w:pPr>
      <w:r>
        <w:rPr>
          <w:color w:val="1F2328"/>
        </w:rPr>
        <w:t>Если вводится число меньше 1</w:t>
      </w:r>
    </w:p>
    <w:p w:rsidR="006D1504" w:rsidRDefault="00DB2D6F">
      <w:pPr>
        <w:pStyle w:val="a5"/>
        <w:numPr>
          <w:ilvl w:val="0"/>
          <w:numId w:val="2"/>
        </w:numPr>
        <w:shd w:val="clear" w:color="auto" w:fill="FFFFFF"/>
        <w:spacing w:before="60" w:after="0" w:line="360" w:lineRule="auto"/>
        <w:ind w:right="0"/>
        <w:rPr>
          <w:color w:val="1F2328"/>
        </w:rPr>
      </w:pPr>
      <w:r>
        <w:rPr>
          <w:color w:val="1F2328"/>
        </w:rPr>
        <w:t>Если вводится число большее 22</w:t>
      </w:r>
    </w:p>
    <w:p w:rsidR="006D1504" w:rsidRDefault="00DB2D6F">
      <w:pPr>
        <w:pStyle w:val="a"/>
        <w:shd w:val="clear" w:color="auto" w:fill="FFFFFF"/>
        <w:spacing w:after="0" w:line="360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Введите возраст собаки (в годах): 5</w:t>
      </w:r>
    </w:p>
    <w:p w:rsidR="006D1504" w:rsidRDefault="00DB2D6F">
      <w:pPr>
        <w:pStyle w:val="a"/>
        <w:shd w:val="clear" w:color="auto" w:fill="FFFFFF"/>
        <w:spacing w:before="60" w:after="10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Возраст собаки в человеческих годах: 33.0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Введите возраст собаки (в годах): 0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Ошибка: возраст должен быть не меньше 1</w:t>
      </w:r>
    </w:p>
    <w:p w:rsidR="006D1504" w:rsidRDefault="006D1504">
      <w:pPr>
        <w:pStyle w:val="a2"/>
        <w:shd w:val="clear" w:color="auto" w:fill="FFFFFF"/>
        <w:spacing w:before="0" w:line="360" w:lineRule="auto"/>
        <w:ind w:firstLine="709"/>
        <w:jc w:val="both"/>
        <w:rPr>
          <w:b/>
          <w:i/>
        </w:rPr>
      </w:pPr>
    </w:p>
    <w:p w:rsidR="006D1504" w:rsidRDefault="006D1504">
      <w:pPr>
        <w:pStyle w:val="a2"/>
        <w:shd w:val="clear" w:color="auto" w:fill="FFFFFF"/>
        <w:spacing w:before="0" w:line="360" w:lineRule="auto"/>
        <w:ind w:firstLine="709"/>
        <w:jc w:val="both"/>
        <w:rPr>
          <w:b/>
          <w:bCs/>
          <w:i/>
          <w:iCs/>
        </w:rPr>
      </w:pPr>
    </w:p>
    <w:p w:rsidR="006D1504" w:rsidRDefault="006D1504">
      <w:pPr>
        <w:pStyle w:val="a2"/>
        <w:shd w:val="clear" w:color="auto" w:fill="FFFFFF"/>
        <w:spacing w:before="0" w:line="360" w:lineRule="auto"/>
        <w:ind w:firstLine="709"/>
        <w:jc w:val="both"/>
        <w:rPr>
          <w:b/>
          <w:bCs/>
          <w:i/>
          <w:iCs/>
        </w:rPr>
      </w:pPr>
    </w:p>
    <w:p w:rsidR="006D1504" w:rsidRDefault="00DB2D6F">
      <w:pPr>
        <w:pStyle w:val="a2"/>
        <w:shd w:val="clear" w:color="auto" w:fill="FFFFFF"/>
        <w:spacing w:before="0" w:line="360" w:lineRule="auto"/>
        <w:ind w:firstLine="709"/>
        <w:jc w:val="both"/>
      </w:pPr>
      <w:r>
        <w:rPr>
          <w:rStyle w:val="a0"/>
          <w:b/>
          <w:i/>
        </w:rPr>
        <w:t xml:space="preserve">Задание 4. </w:t>
      </w:r>
      <w:r>
        <w:rPr>
          <w:rStyle w:val="a0"/>
          <w:color w:val="1F2328"/>
        </w:rPr>
        <w:t>Число делиться на 6 только в случае соблюдения двух условий:</w:t>
      </w:r>
    </w:p>
    <w:p w:rsidR="006D1504" w:rsidRDefault="00DB2D6F">
      <w:pPr>
        <w:pStyle w:val="a5"/>
        <w:numPr>
          <w:ilvl w:val="0"/>
          <w:numId w:val="3"/>
        </w:numPr>
        <w:shd w:val="clear" w:color="auto" w:fill="FFFFFF"/>
        <w:spacing w:before="100" w:after="100" w:line="360" w:lineRule="auto"/>
        <w:ind w:right="0"/>
        <w:rPr>
          <w:color w:val="1F2328"/>
        </w:rPr>
      </w:pPr>
      <w:r>
        <w:rPr>
          <w:color w:val="1F2328"/>
        </w:rPr>
        <w:t>Последняя цифра четная</w:t>
      </w:r>
    </w:p>
    <w:p w:rsidR="006D1504" w:rsidRDefault="00DB2D6F">
      <w:pPr>
        <w:pStyle w:val="a5"/>
        <w:numPr>
          <w:ilvl w:val="0"/>
          <w:numId w:val="3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Сумма всех цифр делиться на 3</w:t>
      </w:r>
    </w:p>
    <w:p w:rsidR="006D1504" w:rsidRDefault="00DB2D6F">
      <w:pPr>
        <w:pStyle w:val="a2"/>
        <w:shd w:val="clear" w:color="auto" w:fill="FFFFFF"/>
        <w:spacing w:before="0" w:line="360" w:lineRule="auto"/>
        <w:jc w:val="both"/>
        <w:rPr>
          <w:color w:val="1F2328"/>
        </w:rPr>
      </w:pPr>
      <w:r>
        <w:rPr>
          <w:color w:val="1F2328"/>
        </w:rPr>
        <w:t xml:space="preserve">Написать программу, которая выведет делиться ли </w:t>
      </w:r>
      <w:r>
        <w:rPr>
          <w:color w:val="1F2328"/>
        </w:rPr>
        <w:t>введенное число на 6 или нет.</w:t>
      </w:r>
    </w:p>
    <w:p w:rsidR="006D1504" w:rsidRDefault="00DB2D6F">
      <w:pPr>
        <w:pStyle w:val="a2"/>
        <w:shd w:val="clear" w:color="auto" w:fill="FFFFFF"/>
        <w:spacing w:before="0" w:line="360" w:lineRule="auto"/>
        <w:ind w:firstLine="709"/>
        <w:jc w:val="both"/>
      </w:pPr>
      <w:r>
        <w:rPr>
          <w:rStyle w:val="a0"/>
          <w:b/>
          <w:i/>
        </w:rPr>
        <w:t xml:space="preserve">Задание 5. </w:t>
      </w:r>
      <w:r>
        <w:rPr>
          <w:rStyle w:val="a0"/>
          <w:color w:val="1F2328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6D1504" w:rsidRDefault="00DB2D6F">
      <w:pPr>
        <w:pStyle w:val="a5"/>
        <w:numPr>
          <w:ilvl w:val="0"/>
          <w:numId w:val="4"/>
        </w:numPr>
        <w:shd w:val="clear" w:color="auto" w:fill="FFFFFF"/>
        <w:spacing w:before="100" w:after="100" w:line="360" w:lineRule="auto"/>
        <w:ind w:right="0"/>
        <w:rPr>
          <w:color w:val="1F2328"/>
        </w:rPr>
      </w:pPr>
      <w:r>
        <w:rPr>
          <w:color w:val="1F2328"/>
        </w:rPr>
        <w:t>Заглавные буквы латиницы</w:t>
      </w:r>
    </w:p>
    <w:p w:rsidR="006D1504" w:rsidRDefault="00DB2D6F">
      <w:pPr>
        <w:pStyle w:val="a5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Строчные буквы латиницы</w:t>
      </w:r>
    </w:p>
    <w:p w:rsidR="006D1504" w:rsidRDefault="00DB2D6F">
      <w:pPr>
        <w:pStyle w:val="a5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>Числа</w:t>
      </w:r>
    </w:p>
    <w:p w:rsidR="006D1504" w:rsidRDefault="00DB2D6F">
      <w:pPr>
        <w:pStyle w:val="a5"/>
        <w:numPr>
          <w:ilvl w:val="0"/>
          <w:numId w:val="4"/>
        </w:numPr>
        <w:shd w:val="clear" w:color="auto" w:fill="FFFFFF"/>
        <w:spacing w:before="60" w:after="100" w:line="360" w:lineRule="auto"/>
        <w:ind w:right="0"/>
        <w:rPr>
          <w:color w:val="1F2328"/>
        </w:rPr>
      </w:pPr>
      <w:r>
        <w:rPr>
          <w:color w:val="1F2328"/>
        </w:rPr>
        <w:t xml:space="preserve">Специальные </w:t>
      </w:r>
      <w:r>
        <w:rPr>
          <w:color w:val="1F2328"/>
        </w:rPr>
        <w:t>знаки</w:t>
      </w:r>
    </w:p>
    <w:p w:rsidR="006D1504" w:rsidRDefault="00DB2D6F">
      <w:pPr>
        <w:pStyle w:val="a"/>
        <w:shd w:val="clear" w:color="auto" w:fill="FFFFFF"/>
        <w:spacing w:after="0" w:line="360" w:lineRule="auto"/>
        <w:ind w:left="0" w:right="0" w:firstLine="0"/>
        <w:rPr>
          <w:color w:val="1F2328"/>
          <w:szCs w:val="24"/>
        </w:rPr>
      </w:pPr>
      <w:r>
        <w:rPr>
          <w:color w:val="1F2328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 xml:space="preserve">Введите пароль: qwerty  </w:t>
      </w:r>
    </w:p>
    <w:p w:rsidR="006D1504" w:rsidRDefault="00DB2D6F">
      <w:pPr>
        <w:pStyle w:val="a"/>
        <w:shd w:val="clear" w:color="auto" w:fill="FFFFFF"/>
        <w:spacing w:after="0" w:line="360" w:lineRule="auto"/>
        <w:ind w:left="720" w:right="0" w:firstLine="0"/>
        <w:rPr>
          <w:color w:val="1F2328"/>
        </w:rPr>
      </w:pPr>
      <w:r>
        <w:rPr>
          <w:color w:val="1F2328"/>
        </w:rPr>
        <w:t>Пароль ненадежный: отсутствуют заглавные буквы, числа и специальные символы</w:t>
      </w:r>
    </w:p>
    <w:p w:rsidR="006D1504" w:rsidRDefault="00DB2D6F">
      <w:pPr>
        <w:pStyle w:val="a2"/>
        <w:shd w:val="clear" w:color="auto" w:fill="FFFFFF"/>
        <w:spacing w:before="0" w:after="0" w:line="360" w:lineRule="auto"/>
        <w:ind w:firstLine="709"/>
        <w:jc w:val="both"/>
      </w:pPr>
      <w:r>
        <w:rPr>
          <w:rStyle w:val="a0"/>
          <w:b/>
          <w:i/>
        </w:rPr>
        <w:t xml:space="preserve">Задание </w:t>
      </w:r>
      <w:r>
        <w:rPr>
          <w:rStyle w:val="a0"/>
          <w:b/>
          <w:i/>
        </w:rPr>
        <w:t xml:space="preserve">6. </w:t>
      </w:r>
      <w:r>
        <w:rPr>
          <w:rStyle w:val="a0"/>
          <w:color w:val="1F2328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  <w:szCs w:val="24"/>
        </w:rPr>
      </w:pPr>
      <w:r>
        <w:rPr>
          <w:color w:val="1F2328"/>
          <w:szCs w:val="24"/>
        </w:rPr>
        <w:t>Введите год: 2024</w:t>
      </w:r>
    </w:p>
    <w:p w:rsidR="006D1504" w:rsidRDefault="00DB2D6F">
      <w:pPr>
        <w:pStyle w:val="a"/>
        <w:shd w:val="clear" w:color="auto" w:fill="FFFFFF"/>
        <w:spacing w:line="360" w:lineRule="auto"/>
        <w:ind w:left="720" w:right="0" w:firstLine="0"/>
        <w:rPr>
          <w:color w:val="1F2328"/>
        </w:rPr>
      </w:pPr>
      <w:r>
        <w:rPr>
          <w:color w:val="1F2328"/>
        </w:rPr>
        <w:t>2024 – високосный год</w:t>
      </w:r>
    </w:p>
    <w:p w:rsidR="006D1504" w:rsidRDefault="00DB2D6F">
      <w:pPr>
        <w:pStyle w:val="a"/>
        <w:spacing w:after="0" w:line="360" w:lineRule="auto"/>
        <w:ind w:left="0" w:right="0" w:firstLine="709"/>
      </w:pPr>
      <w:r>
        <w:rPr>
          <w:rStyle w:val="a0"/>
          <w:b/>
          <w:i/>
        </w:rPr>
        <w:t xml:space="preserve">Задание 7. </w:t>
      </w:r>
      <w:r>
        <w:rPr>
          <w:rStyle w:val="a0"/>
          <w:color w:val="1F2328"/>
          <w:shd w:val="clear" w:color="auto" w:fill="FFFFFF"/>
        </w:rPr>
        <w:t>Нап</w:t>
      </w:r>
      <w:r>
        <w:rPr>
          <w:rStyle w:val="a0"/>
          <w:color w:val="1F2328"/>
          <w:shd w:val="clear" w:color="auto" w:fill="FFFFFF"/>
        </w:rPr>
        <w:t>исать программу, которая запрашивает у пользователя три числа и выводит на экран наименьшее из них. При решении нельзя использовать встроенные функции min() и max().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 xml:space="preserve">Введите три числа: 8 3 5  </w:t>
      </w:r>
    </w:p>
    <w:p w:rsidR="006D1504" w:rsidRDefault="00DB2D6F">
      <w:pPr>
        <w:pStyle w:val="a"/>
        <w:shd w:val="clear" w:color="auto" w:fill="FFFFFF"/>
        <w:spacing w:line="360" w:lineRule="auto"/>
        <w:ind w:left="720" w:right="0" w:firstLine="0"/>
        <w:rPr>
          <w:color w:val="1F2328"/>
        </w:rPr>
      </w:pPr>
      <w:r>
        <w:rPr>
          <w:color w:val="1F2328"/>
        </w:rPr>
        <w:t>Наименьшее число: 3</w:t>
      </w:r>
    </w:p>
    <w:p w:rsidR="006D1504" w:rsidRDefault="00DB2D6F">
      <w:pPr>
        <w:pStyle w:val="a"/>
        <w:spacing w:line="360" w:lineRule="auto"/>
        <w:ind w:left="0" w:right="0" w:firstLine="709"/>
      </w:pPr>
      <w:r>
        <w:rPr>
          <w:rStyle w:val="a0"/>
          <w:b/>
          <w:bCs/>
          <w:i/>
          <w:iCs/>
        </w:rPr>
        <w:t xml:space="preserve">Задание 8. </w:t>
      </w:r>
      <w:r>
        <w:t>В магазине проводится ак</w:t>
      </w:r>
      <w:r>
        <w:t>ция. Акция работает по следующим правилам:</w:t>
      </w:r>
    </w:p>
    <w:tbl>
      <w:tblPr>
        <w:tblW w:w="97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5"/>
        <w:gridCol w:w="4995"/>
      </w:tblGrid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b/>
                <w:bCs/>
                <w:color w:val="1F2328"/>
                <w:szCs w:val="24"/>
              </w:rPr>
              <w:t>Сумма покупки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b/>
                <w:bCs/>
                <w:color w:val="1F2328"/>
                <w:szCs w:val="24"/>
              </w:rPr>
              <w:t>Скидка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до 1000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0%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1000–5000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5%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5000–10000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10%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7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более 10000</w:t>
            </w:r>
          </w:p>
        </w:tc>
        <w:tc>
          <w:tcPr>
            <w:tcW w:w="49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rFonts w:ascii="Segoe UI" w:eastAsia="Segoe UI" w:hAnsi="Segoe UI" w:cs="Segoe UI"/>
                <w:color w:val="1F2328"/>
                <w:szCs w:val="24"/>
              </w:rPr>
              <w:t>15%</w:t>
            </w:r>
          </w:p>
        </w:tc>
      </w:tr>
    </w:tbl>
    <w:p w:rsidR="006D1504" w:rsidRDefault="00DB2D6F">
      <w:pPr>
        <w:pStyle w:val="a"/>
        <w:spacing w:after="0" w:line="360" w:lineRule="auto"/>
        <w:ind w:left="0" w:right="0" w:firstLine="0"/>
      </w:pPr>
      <w:r>
        <w:rPr>
          <w:rStyle w:val="a0"/>
          <w:color w:val="1F2328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>
      <w:pPr>
        <w:pStyle w:val="a"/>
        <w:shd w:val="clear" w:color="auto" w:fill="FFFFFF"/>
        <w:spacing w:after="0" w:line="360" w:lineRule="auto"/>
        <w:ind w:left="720" w:right="0" w:firstLine="0"/>
      </w:pPr>
      <w:r>
        <w:rPr>
          <w:rStyle w:val="a0"/>
          <w:color w:val="1F2328"/>
          <w:szCs w:val="24"/>
        </w:rPr>
        <w:t xml:space="preserve">Введите сумму </w:t>
      </w:r>
      <w:r>
        <w:rPr>
          <w:rStyle w:val="a0"/>
          <w:color w:val="1F2328"/>
          <w:szCs w:val="24"/>
        </w:rPr>
        <w:t xml:space="preserve">покупки: 7500  </w:t>
      </w:r>
      <w:r>
        <w:br/>
      </w:r>
      <w:r>
        <w:rPr>
          <w:rStyle w:val="a0"/>
          <w:color w:val="1F2328"/>
          <w:szCs w:val="24"/>
        </w:rPr>
        <w:t xml:space="preserve">Ваша скидка: 10%  </w:t>
      </w:r>
      <w:r>
        <w:br/>
      </w:r>
      <w:r>
        <w:rPr>
          <w:rStyle w:val="a0"/>
          <w:color w:val="1F2328"/>
          <w:szCs w:val="24"/>
        </w:rPr>
        <w:t>К оплате: 6750.0</w:t>
      </w:r>
    </w:p>
    <w:p w:rsidR="006D1504" w:rsidRDefault="00DB2D6F">
      <w:pPr>
        <w:pStyle w:val="a"/>
        <w:spacing w:after="0" w:line="376" w:lineRule="auto"/>
        <w:ind w:left="0" w:right="0" w:firstLine="709"/>
      </w:pPr>
      <w:r>
        <w:rPr>
          <w:rStyle w:val="a0"/>
          <w:b/>
          <w:bCs/>
          <w:i/>
          <w:iCs/>
        </w:rPr>
        <w:t xml:space="preserve">Задание 9. </w:t>
      </w:r>
      <w:r>
        <w:rPr>
          <w:rStyle w:val="a0"/>
          <w:color w:val="1F2328"/>
          <w:szCs w:val="24"/>
        </w:rPr>
        <w:t>Написать программу, которая определяет время суток по введенному часу (целое число от 0 до 23).</w:t>
      </w:r>
    </w:p>
    <w:tbl>
      <w:tblPr>
        <w:tblW w:w="96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4815"/>
      </w:tblGrid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b/>
                <w:bCs/>
                <w:color w:val="1F2328"/>
                <w:szCs w:val="24"/>
              </w:rPr>
              <w:t>Время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b/>
                <w:bCs/>
                <w:color w:val="1F2328"/>
                <w:szCs w:val="24"/>
              </w:rPr>
              <w:t>Период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0–5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Ночь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6–11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Утро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12–17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День</w:t>
            </w:r>
          </w:p>
        </w:tc>
      </w:tr>
      <w:tr w:rsidR="006D150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18–23</w:t>
            </w:r>
          </w:p>
        </w:tc>
        <w:tc>
          <w:tcPr>
            <w:tcW w:w="48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D1504" w:rsidRDefault="00DB2D6F">
            <w:pPr>
              <w:pStyle w:val="a"/>
            </w:pPr>
            <w:r>
              <w:rPr>
                <w:rStyle w:val="a0"/>
                <w:color w:val="1F2328"/>
                <w:szCs w:val="24"/>
              </w:rPr>
              <w:t>Вечер</w:t>
            </w:r>
          </w:p>
        </w:tc>
      </w:tr>
    </w:tbl>
    <w:p w:rsidR="006D1504" w:rsidRDefault="00DB2D6F">
      <w:pPr>
        <w:pStyle w:val="a"/>
        <w:spacing w:before="60" w:after="0" w:line="360" w:lineRule="auto"/>
        <w:ind w:left="0" w:right="0" w:firstLine="709"/>
      </w:pPr>
      <w:r>
        <w:rPr>
          <w:rStyle w:val="a0"/>
          <w:b/>
          <w:bCs/>
          <w:i/>
          <w:iCs/>
        </w:rPr>
        <w:t xml:space="preserve">Задание 10. </w:t>
      </w:r>
      <w:r>
        <w:rPr>
          <w:rStyle w:val="a0"/>
          <w:color w:val="1F2328"/>
          <w:szCs w:val="24"/>
        </w:rPr>
        <w:t xml:space="preserve">Написать программу, </w:t>
      </w:r>
      <w:r>
        <w:rPr>
          <w:rStyle w:val="a0"/>
          <w:color w:val="1F2328"/>
          <w:szCs w:val="24"/>
        </w:rPr>
        <w:t>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Введи</w:t>
      </w:r>
      <w:r>
        <w:rPr>
          <w:color w:val="1F2328"/>
        </w:rPr>
        <w:t xml:space="preserve">те число: 17  </w:t>
      </w:r>
    </w:p>
    <w:p w:rsidR="006D1504" w:rsidRDefault="00DB2D6F">
      <w:pPr>
        <w:pStyle w:val="a"/>
        <w:shd w:val="clear" w:color="auto" w:fill="FFFFFF"/>
        <w:spacing w:line="360" w:lineRule="auto"/>
        <w:ind w:left="720" w:right="0"/>
      </w:pPr>
      <w:r>
        <w:rPr>
          <w:rStyle w:val="a0"/>
          <w:color w:val="1F2328"/>
        </w:rPr>
        <w:t>17 - простое число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>Пример:</w:t>
      </w:r>
    </w:p>
    <w:p w:rsidR="006D1504" w:rsidRDefault="00DB2D6F">
      <w:pPr>
        <w:pStyle w:val="a"/>
        <w:shd w:val="clear" w:color="auto" w:fill="FFFFFF"/>
        <w:spacing w:before="60" w:after="0" w:line="276" w:lineRule="auto"/>
        <w:ind w:left="720" w:right="0" w:firstLine="0"/>
        <w:rPr>
          <w:color w:val="1F2328"/>
        </w:rPr>
      </w:pPr>
      <w:r>
        <w:rPr>
          <w:color w:val="1F2328"/>
        </w:rPr>
        <w:t xml:space="preserve">Введите число: 12  </w:t>
      </w:r>
    </w:p>
    <w:p w:rsidR="006D1504" w:rsidRDefault="00DB2D6F">
      <w:pPr>
        <w:pStyle w:val="a"/>
        <w:shd w:val="clear" w:color="auto" w:fill="FFFFFF"/>
        <w:spacing w:line="360" w:lineRule="auto"/>
        <w:ind w:left="720" w:right="0" w:firstLine="0"/>
        <w:rPr>
          <w:color w:val="1F2328"/>
        </w:rPr>
        <w:sectPr w:rsidR="006D150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345" w:right="566" w:bottom="907" w:left="1701" w:header="720" w:footer="720" w:gutter="0"/>
          <w:cols w:space="720"/>
          <w:titlePg/>
        </w:sectPr>
      </w:pPr>
      <w:r>
        <w:rPr>
          <w:color w:val="1F2328"/>
        </w:rPr>
        <w:t>12 - составное число</w:t>
      </w:r>
    </w:p>
    <w:p w:rsidR="006D1504" w:rsidRDefault="00DB2D6F">
      <w:pPr>
        <w:pStyle w:val="a"/>
        <w:spacing w:after="0" w:line="256" w:lineRule="auto"/>
        <w:ind w:right="1"/>
        <w:jc w:val="center"/>
      </w:pPr>
      <w:r>
        <w:rPr>
          <w:rStyle w:val="a0"/>
          <w:rFonts w:ascii="Arial" w:eastAsia="Arial" w:hAnsi="Arial" w:cs="Arial"/>
          <w:sz w:val="28"/>
        </w:rPr>
        <w:t>Содержание</w:t>
      </w:r>
    </w:p>
    <w:p w:rsidR="006D1504" w:rsidRDefault="00DB2D6F">
      <w:pPr>
        <w:pStyle w:val="11"/>
        <w:tabs>
          <w:tab w:val="right" w:leader="dot" w:pos="440"/>
          <w:tab w:val="right" w:leader="dot" w:pos="9629"/>
        </w:tabs>
      </w:pPr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instrText xml:space="preserve"> TOC \o "1-2" \u \h </w:instrText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hyperlink r:id="rId11" w:history="1">
        <w:r>
          <w:rPr>
            <w:rStyle w:val="a1"/>
          </w:rPr>
          <w:t>1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Выполнение работы</w:t>
        </w:r>
        <w:r>
          <w:tab/>
          <w:t>2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2" w:history="1">
        <w:r>
          <w:rPr>
            <w:rStyle w:val="a1"/>
          </w:rPr>
          <w:t>1.1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1</w:t>
        </w:r>
        <w:r>
          <w:tab/>
          <w:t>2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3" w:history="1">
        <w:r>
          <w:rPr>
            <w:rStyle w:val="a1"/>
          </w:rPr>
          <w:t>1.2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2</w:t>
        </w:r>
        <w:r>
          <w:tab/>
          <w:t>3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4" w:history="1">
        <w:r>
          <w:rPr>
            <w:rStyle w:val="a1"/>
          </w:rPr>
          <w:t>1.3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3</w:t>
        </w:r>
        <w:r>
          <w:tab/>
          <w:t>3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5" w:history="1">
        <w:r>
          <w:rPr>
            <w:rStyle w:val="a1"/>
          </w:rPr>
          <w:t>1.4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4</w:t>
        </w:r>
        <w:r>
          <w:tab/>
          <w:t>4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6" w:history="1">
        <w:r>
          <w:rPr>
            <w:rStyle w:val="a1"/>
          </w:rPr>
          <w:t>1.5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5</w:t>
        </w:r>
        <w:r>
          <w:tab/>
          <w:t>4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7" w:history="1">
        <w:r>
          <w:rPr>
            <w:rStyle w:val="a1"/>
          </w:rPr>
          <w:t>1.6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6</w:t>
        </w:r>
        <w:r>
          <w:tab/>
          <w:t>5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8" w:history="1">
        <w:r>
          <w:rPr>
            <w:rStyle w:val="a1"/>
          </w:rPr>
          <w:t>1.7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7</w:t>
        </w:r>
        <w:r>
          <w:tab/>
          <w:t>6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19" w:history="1">
        <w:r>
          <w:rPr>
            <w:rStyle w:val="a1"/>
          </w:rPr>
          <w:t>1.8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8</w:t>
        </w:r>
        <w:r>
          <w:tab/>
          <w:t>6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20" w:history="1">
        <w:r>
          <w:rPr>
            <w:rStyle w:val="a1"/>
          </w:rPr>
          <w:t>1.9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9</w:t>
        </w:r>
        <w:r>
          <w:tab/>
          <w:t>7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21" w:history="1">
        <w:r>
          <w:rPr>
            <w:rStyle w:val="a1"/>
          </w:rPr>
          <w:t>1.10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10</w:t>
        </w:r>
        <w:r>
          <w:tab/>
          <w:t>8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22" w:history="1">
        <w:r>
          <w:rPr>
            <w:rStyle w:val="a1"/>
          </w:rPr>
          <w:t>1.11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11</w:t>
        </w:r>
        <w:r>
          <w:tab/>
          <w:t>8</w:t>
        </w:r>
      </w:hyperlink>
    </w:p>
    <w:p w:rsidR="006D1504" w:rsidRDefault="00DB2D6F">
      <w:pPr>
        <w:pStyle w:val="21"/>
        <w:tabs>
          <w:tab w:val="right" w:leader="dot" w:pos="660"/>
          <w:tab w:val="right" w:leader="dot" w:pos="9629"/>
        </w:tabs>
      </w:pPr>
      <w:hyperlink r:id="rId23" w:history="1">
        <w:r>
          <w:rPr>
            <w:rStyle w:val="a1"/>
          </w:rPr>
          <w:t>1.12</w:t>
        </w:r>
        <w:r>
          <w:rPr>
            <w:rStyle w:val="a0"/>
            <w:rFonts w:eastAsia="MS Mincho" w:cs="Arial"/>
            <w:color w:val="auto"/>
          </w:rPr>
          <w:tab/>
        </w:r>
        <w:r>
          <w:rPr>
            <w:rStyle w:val="a1"/>
          </w:rPr>
          <w:t>Задание 12</w:t>
        </w:r>
        <w:r>
          <w:tab/>
          <w:t>9</w:t>
        </w:r>
      </w:hyperlink>
    </w:p>
    <w:p w:rsidR="006D1504" w:rsidRDefault="00DB2D6F">
      <w:pPr>
        <w:pStyle w:val="a"/>
        <w:spacing w:after="238"/>
        <w:ind w:left="0" w:firstLine="0"/>
      </w:pPr>
      <w:r>
        <w:rPr>
          <w:rFonts w:eastAsia="Calibri" w:cs="Calibri"/>
        </w:rPr>
        <w:fldChar w:fldCharType="end"/>
      </w:r>
    </w:p>
    <w:p w:rsidR="006D1504" w:rsidRDefault="006D1504">
      <w:pPr>
        <w:pStyle w:val="1"/>
      </w:pPr>
    </w:p>
    <w:p w:rsidR="006D1504" w:rsidRDefault="00DB2D6F">
      <w:pPr>
        <w:pStyle w:val="1"/>
      </w:pPr>
      <w:bookmarkStart w:id="1" w:name="_Toc212189736"/>
      <w:r>
        <w:t xml:space="preserve">1 </w:t>
      </w:r>
      <w:r>
        <w:t>Выполнение работы</w:t>
      </w:r>
      <w:bookmarkEnd w:id="1"/>
    </w:p>
    <w:p w:rsidR="006D1504" w:rsidRDefault="00DB2D6F">
      <w:pPr>
        <w:pStyle w:val="2"/>
      </w:pPr>
      <w:bookmarkStart w:id="2" w:name="_Toc212189737"/>
      <w:r>
        <w:t>Задание 1</w:t>
      </w:r>
      <w:bookmarkEnd w:id="2"/>
    </w:p>
    <w:p w:rsidR="006D1504" w:rsidRDefault="00DB2D6F">
      <w:pPr>
        <w:pStyle w:val="a"/>
        <w:spacing w:after="271"/>
        <w:ind w:right="0"/>
      </w:pPr>
      <w:r>
        <w:t>В данном задании было необходимо написать программу, которая определяет поведение кондиционера. На рисунке 1 представлен код полученной программы.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048688" cy="1124108"/>
            <wp:effectExtent l="0" t="0" r="8962" b="0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88" cy="11241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1 – Листинг программы для задания 1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5"/>
        </w:numPr>
        <w:ind w:left="1013" w:right="0" w:hanging="319"/>
      </w:pPr>
      <w:r>
        <w:t>Переменная temp принимает значение ввода и преобразует его в тип int;</w:t>
      </w:r>
    </w:p>
    <w:p w:rsidR="006D1504" w:rsidRDefault="00DB2D6F">
      <w:pPr>
        <w:pStyle w:val="a"/>
        <w:numPr>
          <w:ilvl w:val="0"/>
          <w:numId w:val="5"/>
        </w:numPr>
        <w:ind w:left="1013" w:right="0" w:hanging="319"/>
      </w:pPr>
      <w:r>
        <w:t>Условие if проверяет, является ли значение больше или равным 20;</w:t>
      </w:r>
    </w:p>
    <w:p w:rsidR="006D1504" w:rsidRDefault="00DB2D6F">
      <w:pPr>
        <w:pStyle w:val="a"/>
        <w:numPr>
          <w:ilvl w:val="0"/>
          <w:numId w:val="5"/>
        </w:numPr>
        <w:ind w:left="1013" w:right="0" w:hanging="319"/>
      </w:pPr>
      <w:r>
        <w:t>Если условие if верно, командой print выводится, что кондиционер выключен;</w:t>
      </w:r>
    </w:p>
    <w:p w:rsidR="006D1504" w:rsidRDefault="00DB2D6F">
      <w:pPr>
        <w:pStyle w:val="a"/>
        <w:numPr>
          <w:ilvl w:val="0"/>
          <w:numId w:val="5"/>
        </w:numPr>
        <w:spacing w:after="135"/>
        <w:ind w:left="1013" w:right="0" w:hanging="319"/>
      </w:pPr>
      <w:r>
        <w:t>Если условие if неверно, командой print выводи</w:t>
      </w:r>
      <w:r>
        <w:t>тся, что кондиционер включен.</w:t>
      </w:r>
    </w:p>
    <w:p w:rsidR="006D1504" w:rsidRDefault="00DB2D6F">
      <w:pPr>
        <w:pStyle w:val="2"/>
      </w:pPr>
      <w:bookmarkStart w:id="3" w:name="_Toc212189738"/>
      <w:r>
        <w:t>Задание 2</w:t>
      </w:r>
      <w:bookmarkEnd w:id="3"/>
    </w:p>
    <w:p w:rsidR="006D1504" w:rsidRDefault="00DB2D6F">
      <w:pPr>
        <w:pStyle w:val="a"/>
        <w:spacing w:after="271"/>
        <w:ind w:right="0"/>
      </w:pPr>
      <w:r>
        <w:t>В данном задании было необходимо создать программу, которая запрашивает у пользователя ввод номера месяца и выводит, к какому времени года этот месяц относится. На рисунке 2 представлен код программы.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267535" cy="1895743"/>
            <wp:effectExtent l="0" t="0" r="9065" b="9257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5" cy="18957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2 – Л</w:t>
      </w:r>
      <w:r>
        <w:t>истинг программы для задания 2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6"/>
        </w:numPr>
        <w:ind w:left="1013" w:right="0" w:hanging="319"/>
      </w:pPr>
      <w:r>
        <w:t>Переменная inp2 принимает значение ввода и преобразует его в тип int.</w:t>
      </w:r>
    </w:p>
    <w:p w:rsidR="006D1504" w:rsidRDefault="00DB2D6F">
      <w:pPr>
        <w:pStyle w:val="a"/>
        <w:numPr>
          <w:ilvl w:val="0"/>
          <w:numId w:val="6"/>
        </w:numPr>
        <w:ind w:left="1013" w:right="0" w:hanging="319"/>
      </w:pPr>
      <w:r>
        <w:t>Через условие if и массивов, содержащих разные числа, определяется, к какому времени года относится месяц.</w:t>
      </w:r>
    </w:p>
    <w:p w:rsidR="006D1504" w:rsidRDefault="00DB2D6F">
      <w:pPr>
        <w:pStyle w:val="a"/>
        <w:numPr>
          <w:ilvl w:val="0"/>
          <w:numId w:val="6"/>
        </w:numPr>
        <w:ind w:left="1013" w:right="0" w:hanging="319"/>
      </w:pPr>
      <w:r>
        <w:t>В зависимости от тог</w:t>
      </w:r>
      <w:r>
        <w:t>о, какое условие if верно, командой print выводится соответствующее время года.</w:t>
      </w:r>
    </w:p>
    <w:p w:rsidR="006D1504" w:rsidRDefault="00DB2D6F">
      <w:pPr>
        <w:pStyle w:val="2"/>
      </w:pPr>
      <w:bookmarkStart w:id="4" w:name="_Toc212189739"/>
      <w:r>
        <w:t>Задание 3</w:t>
      </w:r>
      <w:bookmarkEnd w:id="4"/>
    </w:p>
    <w:p w:rsidR="006D1504" w:rsidRDefault="00DB2D6F">
      <w:pPr>
        <w:pStyle w:val="a"/>
        <w:spacing w:after="236"/>
        <w:ind w:right="0"/>
      </w:pPr>
      <w:r>
        <w:t>В этом задании необходимо было создать программу, которая переводила бы возраст собаки, вводимый пользователем в виде числа, в человеческие года, при этом выводя сооб</w:t>
      </w:r>
      <w:r>
        <w:t>щения об ошибках в случае, если пользователем было введено не число или число меньшее 1, или число большее 22. На рисунке 3 представлен код программы.</w:t>
      </w:r>
    </w:p>
    <w:p w:rsidR="006D1504" w:rsidRDefault="00DB2D6F">
      <w:pPr>
        <w:pStyle w:val="a"/>
        <w:spacing w:after="186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286844" cy="2638793"/>
            <wp:effectExtent l="0" t="0" r="0" b="9157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4" cy="26387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186"/>
        <w:ind w:right="121"/>
        <w:jc w:val="center"/>
      </w:pPr>
      <w:r>
        <w:t>Рисунок 3 – Листинг программы для задания 3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7"/>
        </w:numPr>
        <w:ind w:left="1013" w:right="0" w:hanging="319"/>
      </w:pPr>
      <w:r>
        <w:t xml:space="preserve">Конструкция try и except </w:t>
      </w:r>
      <w:r>
        <w:t>ValueError работает таким образом, что, если пользователем будет введено не число, программа выведет соответствующую ошибку командой print.</w:t>
      </w:r>
    </w:p>
    <w:p w:rsidR="006D1504" w:rsidRDefault="00DB2D6F">
      <w:pPr>
        <w:pStyle w:val="a"/>
        <w:numPr>
          <w:ilvl w:val="0"/>
          <w:numId w:val="7"/>
        </w:numPr>
        <w:ind w:left="1013" w:right="0" w:hanging="319"/>
      </w:pPr>
      <w:r>
        <w:t>Переменная inp3 принимает значение ввода и преобразует его в тип int.</w:t>
      </w:r>
    </w:p>
    <w:p w:rsidR="006D1504" w:rsidRDefault="00DB2D6F">
      <w:pPr>
        <w:pStyle w:val="a"/>
        <w:numPr>
          <w:ilvl w:val="0"/>
          <w:numId w:val="7"/>
        </w:numPr>
        <w:spacing w:after="135"/>
        <w:ind w:left="1013" w:right="0" w:hanging="319"/>
      </w:pPr>
      <w:r>
        <w:t>Условиями if, elif и else определяем, равен ли</w:t>
      </w:r>
      <w:r>
        <w:t xml:space="preserve"> возраст собаки 1 году, что позволит, избежав ненужных расчётов, вывести возраст собаки; равняется ли возраст собаки в промежутке от 1 до 22; равняется ли возраст собаки менее 1 или, в случае с else, более 22 - в обоих случаях будет выводиться командой pri</w:t>
      </w:r>
      <w:r>
        <w:t>nt соответствующее уведомление об ошибке.</w:t>
      </w:r>
    </w:p>
    <w:p w:rsidR="006D1504" w:rsidRDefault="00DB2D6F">
      <w:pPr>
        <w:pStyle w:val="a"/>
        <w:numPr>
          <w:ilvl w:val="0"/>
          <w:numId w:val="7"/>
        </w:numPr>
        <w:spacing w:after="135"/>
        <w:ind w:left="1013" w:right="0" w:hanging="319"/>
      </w:pPr>
      <w:r>
        <w:t>Если возраст собаки составляет от 1 до 22 лет, то, с помощью переменной age3, при помощи формулы вычисляем возраст собаки в человеческом эквиваленте, подставляя в формулу введённое пользователем число и выводя резу</w:t>
      </w:r>
      <w:r>
        <w:t>льтат командой print.</w:t>
      </w:r>
    </w:p>
    <w:p w:rsidR="006D1504" w:rsidRDefault="006D1504">
      <w:pPr>
        <w:pStyle w:val="a"/>
        <w:spacing w:after="390"/>
        <w:ind w:left="0" w:right="0" w:firstLine="0"/>
      </w:pPr>
    </w:p>
    <w:p w:rsidR="006D1504" w:rsidRDefault="00DB2D6F">
      <w:pPr>
        <w:pStyle w:val="2"/>
      </w:pPr>
      <w:bookmarkStart w:id="5" w:name="_Toc212189740"/>
      <w:r>
        <w:t>Задание 4</w:t>
      </w:r>
      <w:bookmarkEnd w:id="5"/>
    </w:p>
    <w:p w:rsidR="006D1504" w:rsidRDefault="00DB2D6F">
      <w:pPr>
        <w:pStyle w:val="a"/>
        <w:spacing w:after="0" w:line="556" w:lineRule="auto"/>
        <w:ind w:left="0" w:right="0" w:firstLine="709"/>
      </w:pPr>
      <w:r>
        <w:t>В задании необходимо было написать программу, определяющую, делится ли введённое пользователем число на 6 или нет. На рисунке 4 представлен код решения.</w:t>
      </w:r>
    </w:p>
    <w:p w:rsidR="006D1504" w:rsidRDefault="00DB2D6F">
      <w:pPr>
        <w:pStyle w:val="a"/>
        <w:spacing w:after="186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515218" cy="1714737"/>
            <wp:effectExtent l="0" t="0" r="9032" b="0"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8" cy="17147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186"/>
        <w:ind w:right="121"/>
        <w:jc w:val="center"/>
      </w:pPr>
      <w:r>
        <w:t>Рисунок 4 – Листинг программы для задания 4</w:t>
      </w:r>
    </w:p>
    <w:p w:rsidR="006D1504" w:rsidRDefault="00DB2D6F">
      <w:pPr>
        <w:pStyle w:val="a"/>
        <w:ind w:left="704" w:right="0"/>
      </w:pPr>
      <w:r>
        <w:t>Пояснение работы програм</w:t>
      </w:r>
      <w:r>
        <w:t>мы:</w:t>
      </w:r>
    </w:p>
    <w:p w:rsidR="006D1504" w:rsidRDefault="00DB2D6F">
      <w:pPr>
        <w:pStyle w:val="a"/>
        <w:numPr>
          <w:ilvl w:val="0"/>
          <w:numId w:val="8"/>
        </w:numPr>
        <w:ind w:left="1013" w:right="0" w:hanging="319"/>
      </w:pPr>
      <w:r>
        <w:t>Переменная inp4 принимает значение, введённое пользователем.</w:t>
      </w:r>
    </w:p>
    <w:p w:rsidR="006D1504" w:rsidRDefault="00DB2D6F">
      <w:pPr>
        <w:pStyle w:val="a"/>
        <w:numPr>
          <w:ilvl w:val="0"/>
          <w:numId w:val="8"/>
        </w:numPr>
        <w:spacing w:after="135"/>
        <w:ind w:left="1013" w:right="0" w:hanging="319"/>
      </w:pPr>
      <w:r>
        <w:t>Переменная last41 принимает значение последней цифры введённого числа.</w:t>
      </w:r>
    </w:p>
    <w:p w:rsidR="006D1504" w:rsidRDefault="00DB2D6F">
      <w:pPr>
        <w:pStyle w:val="a"/>
        <w:numPr>
          <w:ilvl w:val="0"/>
          <w:numId w:val="8"/>
        </w:numPr>
        <w:ind w:left="1013" w:right="0" w:hanging="319"/>
      </w:pPr>
      <w:r>
        <w:t>В массив cifri с помощью цикла for записываются значения типа int, представляющие собой составные цифры введённого числа</w:t>
      </w:r>
      <w:r>
        <w:t xml:space="preserve"> inp4.</w:t>
      </w:r>
    </w:p>
    <w:p w:rsidR="006D1504" w:rsidRDefault="00DB2D6F">
      <w:pPr>
        <w:pStyle w:val="a"/>
        <w:numPr>
          <w:ilvl w:val="0"/>
          <w:numId w:val="8"/>
        </w:numPr>
        <w:ind w:left="1013" w:right="0" w:hanging="319"/>
      </w:pPr>
      <w:r>
        <w:t>Переменная sumc принимает значение суммы цифр из массива cifri при помощи функции sum</w:t>
      </w:r>
    </w:p>
    <w:p w:rsidR="006D1504" w:rsidRDefault="00DB2D6F">
      <w:pPr>
        <w:pStyle w:val="a"/>
        <w:numPr>
          <w:ilvl w:val="0"/>
          <w:numId w:val="8"/>
        </w:numPr>
        <w:ind w:left="1013" w:right="0" w:hanging="319"/>
      </w:pPr>
      <w:r>
        <w:t>С помощью цикла if определяем, делится ли последняя цифра числа на 2 без остатка с помощью оператора %, а также делится ли сумма цифр числа на 3 с помощью оператор</w:t>
      </w:r>
      <w:r>
        <w:t>а %. При положительном результате выводится соответствующий вердикт при помощи команды print.</w:t>
      </w:r>
    </w:p>
    <w:p w:rsidR="006D1504" w:rsidRDefault="00DB2D6F">
      <w:pPr>
        <w:pStyle w:val="2"/>
      </w:pPr>
      <w:bookmarkStart w:id="6" w:name="_Toc212189741"/>
      <w:r>
        <w:t>Задание 5</w:t>
      </w:r>
      <w:bookmarkEnd w:id="6"/>
    </w:p>
    <w:p w:rsidR="006D1504" w:rsidRDefault="00DB2D6F">
      <w:pPr>
        <w:pStyle w:val="a"/>
        <w:spacing w:after="264"/>
        <w:ind w:right="0"/>
      </w:pPr>
      <w:r>
        <w:t>Цель задания – написать программу, проверяющую пароль на надёжность, то есть проверяющую, имеет ли введённый пользователем пароль в себе заглавные буквы</w:t>
      </w:r>
      <w:r>
        <w:t xml:space="preserve"> латиницы, строчные буквы латиницы, числа и специальные знаки, а также сообщающий пользователю, если по какому-то условию пароль не проходит. На рисунке 5 представлен код решения.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24578" cy="1885950"/>
            <wp:effectExtent l="0" t="0" r="9522" b="0"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8" cy="18859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Рисунок 5 – Листинг программы для задания 5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9"/>
        </w:numPr>
        <w:spacing w:after="135"/>
        <w:ind w:left="1013" w:right="0" w:hanging="319"/>
      </w:pPr>
      <w:r>
        <w:t>Пер</w:t>
      </w:r>
      <w:r>
        <w:t>еменная inp4 принимает значение, то есть пароль, введённое пользователем.</w:t>
      </w:r>
    </w:p>
    <w:p w:rsidR="006D1504" w:rsidRDefault="00DB2D6F">
      <w:pPr>
        <w:pStyle w:val="a"/>
        <w:numPr>
          <w:ilvl w:val="0"/>
          <w:numId w:val="9"/>
        </w:numPr>
        <w:ind w:left="1013" w:right="0" w:hanging="319"/>
      </w:pPr>
      <w:r>
        <w:t>Вводится пустой массив err.</w:t>
      </w:r>
    </w:p>
    <w:p w:rsidR="006D1504" w:rsidRDefault="00DB2D6F">
      <w:pPr>
        <w:pStyle w:val="a"/>
        <w:numPr>
          <w:ilvl w:val="0"/>
          <w:numId w:val="9"/>
        </w:numPr>
        <w:spacing w:after="328"/>
        <w:ind w:left="1013" w:right="0" w:hanging="319"/>
      </w:pPr>
      <w:r>
        <w:t>Через условия if, функцию any и методы isupper, islower, isdigit проверяем, имеет ли введённый пароль заглавные буквы, строчные буквы, цифры соответственн</w:t>
      </w:r>
      <w:r>
        <w:t>о. Также проверяем, имеет ли пароль в себе специальные знаки.</w:t>
      </w:r>
    </w:p>
    <w:p w:rsidR="006D1504" w:rsidRDefault="00DB2D6F">
      <w:pPr>
        <w:pStyle w:val="a"/>
        <w:numPr>
          <w:ilvl w:val="0"/>
          <w:numId w:val="9"/>
        </w:numPr>
        <w:spacing w:after="135"/>
        <w:ind w:left="1013" w:right="0" w:hanging="319"/>
      </w:pPr>
      <w:r>
        <w:t>В случае, если пароль не проходит по какому-либо из условий, в пустой массив err при помощи метода append добавляется соответствующее значение типа str.</w:t>
      </w:r>
    </w:p>
    <w:p w:rsidR="006D1504" w:rsidRDefault="00DB2D6F">
      <w:pPr>
        <w:pStyle w:val="a"/>
        <w:numPr>
          <w:ilvl w:val="0"/>
          <w:numId w:val="9"/>
        </w:numPr>
        <w:spacing w:after="135"/>
        <w:ind w:left="1013" w:right="0" w:hanging="319"/>
      </w:pPr>
      <w:r>
        <w:t>Через команду print с заготовленной строк</w:t>
      </w:r>
      <w:r>
        <w:t>ой “Пароль ненадежный:” и при помощи метода join выводятся все уведомления о недостающих условиях для пароля, также через команду print выводится, если пароль надёжен.</w:t>
      </w:r>
    </w:p>
    <w:p w:rsidR="006D1504" w:rsidRDefault="00DB2D6F">
      <w:pPr>
        <w:pStyle w:val="2"/>
      </w:pPr>
      <w:bookmarkStart w:id="7" w:name="_Toc212189742"/>
      <w:r>
        <w:t>Задание 6</w:t>
      </w:r>
      <w:bookmarkEnd w:id="7"/>
    </w:p>
    <w:p w:rsidR="006D1504" w:rsidRDefault="00DB2D6F">
      <w:pPr>
        <w:pStyle w:val="a"/>
        <w:spacing w:after="29" w:line="374" w:lineRule="auto"/>
        <w:ind w:left="0" w:right="0" w:firstLine="709"/>
      </w:pPr>
      <w:r>
        <w:t>В данном задании необходимо было написать программу, определяющую, является ли</w:t>
      </w:r>
      <w:r>
        <w:t xml:space="preserve"> введённый пользователем год високосным. На рисунке 6 представлен код программы.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315428" cy="1143155"/>
            <wp:effectExtent l="0" t="0" r="8922" b="0"/>
            <wp:docPr id="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11431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6 – Листинг программы для задания 6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10"/>
        </w:numPr>
        <w:ind w:left="1013" w:right="0" w:hanging="319"/>
      </w:pPr>
      <w:r>
        <w:t>Переменная inp6 принимает значение, введённое пользователем, и преобразует его в тип int.</w:t>
      </w:r>
    </w:p>
    <w:p w:rsidR="006D1504" w:rsidRDefault="00DB2D6F">
      <w:pPr>
        <w:pStyle w:val="a"/>
        <w:numPr>
          <w:ilvl w:val="0"/>
          <w:numId w:val="10"/>
        </w:numPr>
        <w:spacing w:after="135"/>
        <w:ind w:left="1013" w:right="0" w:hanging="319"/>
      </w:pPr>
      <w:r>
        <w:t xml:space="preserve">При помощи </w:t>
      </w:r>
      <w:r>
        <w:t>условия if, логического оператора or, операторов %, ==, != определяем, делится ли год нацело на 4 и делится ли год с остатком на 100 или делится ли год нацело на 400.</w:t>
      </w:r>
    </w:p>
    <w:p w:rsidR="006D1504" w:rsidRDefault="00DB2D6F">
      <w:pPr>
        <w:pStyle w:val="a"/>
        <w:numPr>
          <w:ilvl w:val="0"/>
          <w:numId w:val="10"/>
        </w:numPr>
        <w:spacing w:after="135"/>
        <w:ind w:left="1013" w:right="0" w:hanging="319"/>
      </w:pPr>
      <w:r>
        <w:t>Командой print выводится, является ли введённый год високосным, если условие if верно, ил</w:t>
      </w:r>
      <w:r>
        <w:t>и, если условие if неверно, то через условие else выводится, что год не является високосным.</w:t>
      </w:r>
    </w:p>
    <w:p w:rsidR="006D1504" w:rsidRDefault="00DB2D6F">
      <w:pPr>
        <w:pStyle w:val="2"/>
      </w:pPr>
      <w:bookmarkStart w:id="8" w:name="_Toc212189743"/>
      <w:r>
        <w:t>Задание 7</w:t>
      </w:r>
      <w:bookmarkEnd w:id="8"/>
    </w:p>
    <w:p w:rsidR="006D1504" w:rsidRDefault="00DB2D6F">
      <w:pPr>
        <w:pStyle w:val="a"/>
        <w:spacing w:after="271"/>
        <w:ind w:right="0"/>
      </w:pPr>
      <w:r>
        <w:t>По задаче необходимо было написать программу, запрашивающую у пользователя ввод трёх чисел. Без использования функций min() и max() необходимо было, чтоб</w:t>
      </w:r>
      <w:r>
        <w:t>ы программа определила наименьшее число и вывела его на экран. Код решения задачи представлен на рисунке 7.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191853" cy="1705209"/>
            <wp:effectExtent l="0" t="0" r="8797" b="9291"/>
            <wp:docPr id="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3" cy="17052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7 – Листинг программы для задания 7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11"/>
        </w:numPr>
        <w:ind w:left="1013" w:right="0" w:hanging="319"/>
      </w:pPr>
      <w:r>
        <w:t>Переменным chislo1, chislo2, chislo3 при помощи функции map, функции input</w:t>
      </w:r>
      <w:r>
        <w:t xml:space="preserve">, а также при помощи метода строк split() присваиваются три числа типа int. </w:t>
      </w:r>
    </w:p>
    <w:p w:rsidR="006D1504" w:rsidRDefault="00DB2D6F">
      <w:pPr>
        <w:pStyle w:val="a"/>
        <w:numPr>
          <w:ilvl w:val="0"/>
          <w:numId w:val="11"/>
        </w:numPr>
        <w:spacing w:after="135"/>
        <w:ind w:left="1013" w:right="0" w:hanging="319"/>
      </w:pPr>
      <w:r>
        <w:t>При помощи условий if и оператора &lt;= определяем наименьшее число, сравнивая одно с двумя другими.</w:t>
      </w:r>
    </w:p>
    <w:p w:rsidR="006D1504" w:rsidRDefault="00DB2D6F">
      <w:pPr>
        <w:pStyle w:val="a"/>
        <w:numPr>
          <w:ilvl w:val="0"/>
          <w:numId w:val="11"/>
        </w:numPr>
        <w:spacing w:after="135"/>
        <w:ind w:left="1013" w:right="0" w:hanging="319"/>
      </w:pPr>
      <w:r>
        <w:t xml:space="preserve">Если одно из условий if окажется верным, то переменной menshee будет присвоено </w:t>
      </w:r>
      <w:r>
        <w:t>значение chislo1, chislo2 или chislo3.</w:t>
      </w:r>
    </w:p>
    <w:p w:rsidR="006D1504" w:rsidRDefault="00DB2D6F">
      <w:pPr>
        <w:pStyle w:val="a"/>
        <w:numPr>
          <w:ilvl w:val="0"/>
          <w:numId w:val="11"/>
        </w:numPr>
        <w:spacing w:after="135"/>
        <w:ind w:left="1013" w:right="0" w:hanging="319"/>
      </w:pPr>
      <w:r>
        <w:t>Командой print будет выведено меньшее число.</w:t>
      </w:r>
    </w:p>
    <w:p w:rsidR="006D1504" w:rsidRDefault="00DB2D6F">
      <w:pPr>
        <w:pStyle w:val="2"/>
      </w:pPr>
      <w:bookmarkStart w:id="9" w:name="_Toc212189744"/>
      <w:r>
        <w:t>Задание 8</w:t>
      </w:r>
      <w:bookmarkEnd w:id="9"/>
    </w:p>
    <w:p w:rsidR="006D1504" w:rsidRDefault="00DB2D6F">
      <w:pPr>
        <w:pStyle w:val="a"/>
        <w:spacing w:after="128"/>
        <w:ind w:left="704" w:right="0"/>
      </w:pPr>
      <w:r>
        <w:t xml:space="preserve">В этом задании необходимо было написать программу, которая, при введении пользователем суммы покупок, на основании акции вывела бы размер скидки и итоговую сумму </w:t>
      </w:r>
      <w:r>
        <w:t>к оплате. На рисунке 9 представлен код решения задачи.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362797" cy="2667368"/>
            <wp:effectExtent l="0" t="0" r="9053" b="0"/>
            <wp:docPr id="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7" cy="26673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8 – Листинг программы для задания 8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12"/>
        </w:numPr>
        <w:ind w:left="1013" w:right="0" w:hanging="319"/>
      </w:pPr>
      <w:r>
        <w:t>Переменная inp8 принимает значение, введённое пользователем, и преобразует его в тип int.</w:t>
      </w:r>
    </w:p>
    <w:p w:rsidR="006D1504" w:rsidRDefault="00DB2D6F">
      <w:pPr>
        <w:pStyle w:val="a"/>
        <w:numPr>
          <w:ilvl w:val="0"/>
          <w:numId w:val="12"/>
        </w:numPr>
        <w:ind w:left="1013" w:right="0" w:hanging="319"/>
      </w:pPr>
      <w:r>
        <w:t>При помощи условий if и операторов &lt;,</w:t>
      </w:r>
      <w:r>
        <w:t xml:space="preserve"> &gt;=, &lt;= и &gt; определяем, к какому промежутку относится сумма покупок.</w:t>
      </w:r>
    </w:p>
    <w:p w:rsidR="006D1504" w:rsidRDefault="00DB2D6F">
      <w:pPr>
        <w:pStyle w:val="a"/>
        <w:numPr>
          <w:ilvl w:val="0"/>
          <w:numId w:val="12"/>
        </w:numPr>
        <w:spacing w:after="135"/>
        <w:ind w:left="1013" w:right="0" w:hanging="319"/>
      </w:pPr>
      <w:r>
        <w:t>В зависимости от того, какое из условий if оказывается верным, с помощью команд print выводим, какова получается скидка, а также выводим итоговую сумму к оплате путем умножения суммы на н</w:t>
      </w:r>
      <w:r>
        <w:t>ецелое число, прямо характеризующее фактическую скидку.</w:t>
      </w:r>
    </w:p>
    <w:p w:rsidR="006D1504" w:rsidRDefault="00DB2D6F">
      <w:pPr>
        <w:pStyle w:val="2"/>
      </w:pPr>
      <w:bookmarkStart w:id="10" w:name="_Toc212189745"/>
      <w:r>
        <w:t>Задание 9</w:t>
      </w:r>
      <w:bookmarkEnd w:id="10"/>
    </w:p>
    <w:p w:rsidR="006D1504" w:rsidRDefault="00DB2D6F">
      <w:pPr>
        <w:pStyle w:val="a"/>
        <w:spacing w:after="29" w:line="374" w:lineRule="auto"/>
        <w:ind w:left="0" w:right="0" w:firstLine="709"/>
      </w:pPr>
      <w:r>
        <w:t>В этом задании нужно было собрать исходное предложение из нескольких переменных, каждая из которых хранит часть текста. Для объединения строк использовалась</w:t>
      </w:r>
    </w:p>
    <w:p w:rsidR="006D1504" w:rsidRDefault="00DB2D6F">
      <w:pPr>
        <w:pStyle w:val="a"/>
        <w:spacing w:after="271"/>
        <w:ind w:right="0"/>
      </w:pPr>
      <w:r>
        <w:t xml:space="preserve">операция конкатенации при помощи </w:t>
      </w:r>
      <w:r>
        <w:t>знака +. На рисунке 10 представлен код программы.</w:t>
      </w:r>
    </w:p>
    <w:p w:rsidR="006D1504" w:rsidRDefault="00DB2D6F">
      <w:pPr>
        <w:pStyle w:val="a"/>
        <w:spacing w:after="221"/>
        <w:ind w:right="121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096057" cy="1895743"/>
            <wp:effectExtent l="0" t="0" r="9093" b="9257"/>
            <wp:docPr id="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957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221"/>
        <w:ind w:right="121"/>
        <w:jc w:val="center"/>
      </w:pPr>
      <w:r>
        <w:t>Рисунок 9 – Листинг программы для задания 9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13"/>
        </w:numPr>
        <w:spacing w:after="135"/>
        <w:ind w:left="1013" w:right="0" w:hanging="319"/>
      </w:pPr>
      <w:r>
        <w:t>Переменная inp9 принимает значение, введённое пользователем, и преобразует его в тип int.</w:t>
      </w:r>
    </w:p>
    <w:p w:rsidR="006D1504" w:rsidRDefault="00DB2D6F">
      <w:pPr>
        <w:pStyle w:val="a"/>
        <w:numPr>
          <w:ilvl w:val="0"/>
          <w:numId w:val="13"/>
        </w:numPr>
        <w:ind w:left="1013" w:right="0" w:hanging="319"/>
      </w:pPr>
      <w:r>
        <w:t>При помощи условий if и операторов &gt;= и &lt;=</w:t>
      </w:r>
      <w:r>
        <w:t xml:space="preserve"> определяем, к какому промежутку относится введённый час.</w:t>
      </w:r>
    </w:p>
    <w:p w:rsidR="006D1504" w:rsidRDefault="00DB2D6F">
      <w:pPr>
        <w:pStyle w:val="a"/>
        <w:numPr>
          <w:ilvl w:val="0"/>
          <w:numId w:val="13"/>
        </w:numPr>
        <w:spacing w:after="135"/>
        <w:ind w:left="1013" w:right="0" w:hanging="319"/>
      </w:pPr>
      <w:r>
        <w:t>В зависимости от того, какое условие if верно, командой print выводится текущее время суток.</w:t>
      </w:r>
    </w:p>
    <w:p w:rsidR="006D1504" w:rsidRDefault="00DB2D6F">
      <w:pPr>
        <w:pStyle w:val="2"/>
      </w:pPr>
      <w:bookmarkStart w:id="11" w:name="_Toc212189746"/>
      <w:r>
        <w:t>Задание 10</w:t>
      </w:r>
      <w:bookmarkEnd w:id="11"/>
    </w:p>
    <w:p w:rsidR="006D1504" w:rsidRDefault="00DB2D6F">
      <w:pPr>
        <w:pStyle w:val="a"/>
        <w:spacing w:after="0" w:line="386" w:lineRule="auto"/>
        <w:ind w:left="0" w:right="0" w:firstLine="709"/>
      </w:pPr>
      <w:r>
        <w:t>В данном задании необходимо было написать программу, определяющую, является ли введённое польз</w:t>
      </w:r>
      <w:r>
        <w:t>ователем число простым. При этом, если пользователем вводилось бы не число, программа вывела бы соответствующее уведомление На рисунке 10 представлен код программы.</w:t>
      </w:r>
    </w:p>
    <w:p w:rsidR="006D1504" w:rsidRDefault="00DB2D6F">
      <w:pPr>
        <w:pStyle w:val="a"/>
        <w:spacing w:after="185"/>
        <w:ind w:right="12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705743" cy="2705481"/>
            <wp:effectExtent l="0" t="0" r="9007" b="0"/>
            <wp:docPr id="1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3" cy="27054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D1504" w:rsidRDefault="00DB2D6F">
      <w:pPr>
        <w:pStyle w:val="a"/>
        <w:spacing w:after="185"/>
        <w:ind w:right="120"/>
        <w:jc w:val="center"/>
      </w:pPr>
      <w:r>
        <w:t>Рисунок 10 – Листинг программы для задания 10</w:t>
      </w:r>
    </w:p>
    <w:p w:rsidR="006D1504" w:rsidRDefault="00DB2D6F">
      <w:pPr>
        <w:pStyle w:val="a"/>
        <w:ind w:left="704" w:right="0"/>
      </w:pPr>
      <w:r>
        <w:t>Пояснение работы программы:</w:t>
      </w:r>
    </w:p>
    <w:p w:rsidR="006D1504" w:rsidRDefault="00DB2D6F">
      <w:pPr>
        <w:pStyle w:val="a"/>
        <w:numPr>
          <w:ilvl w:val="0"/>
          <w:numId w:val="14"/>
        </w:numPr>
        <w:ind w:left="1013" w:right="0" w:hanging="319"/>
      </w:pPr>
      <w:r>
        <w:t>Конструкция try</w:t>
      </w:r>
      <w:r>
        <w:t xml:space="preserve"> и except ValueError работает таким образом, что, если пользователем будет введено не число, программа выведет соответствующую ошибку командой print.</w:t>
      </w:r>
    </w:p>
    <w:p w:rsidR="006D1504" w:rsidRDefault="00DB2D6F">
      <w:pPr>
        <w:pStyle w:val="a"/>
        <w:numPr>
          <w:ilvl w:val="0"/>
          <w:numId w:val="14"/>
        </w:numPr>
        <w:spacing w:after="298"/>
        <w:ind w:left="1013" w:right="0" w:hanging="319"/>
      </w:pPr>
      <w:r>
        <w:t>Вводится пустой массив m.</w:t>
      </w:r>
    </w:p>
    <w:p w:rsidR="006D1504" w:rsidRDefault="00DB2D6F">
      <w:pPr>
        <w:pStyle w:val="a"/>
        <w:numPr>
          <w:ilvl w:val="0"/>
          <w:numId w:val="14"/>
        </w:numPr>
        <w:spacing w:after="298"/>
        <w:ind w:left="1013" w:right="0" w:hanging="319"/>
      </w:pPr>
      <w:r>
        <w:t>Переменная inp10 принимает значение введённое пользователем.</w:t>
      </w:r>
    </w:p>
    <w:p w:rsidR="006D1504" w:rsidRDefault="00DB2D6F">
      <w:pPr>
        <w:pStyle w:val="a"/>
        <w:numPr>
          <w:ilvl w:val="0"/>
          <w:numId w:val="14"/>
        </w:numPr>
        <w:spacing w:after="135"/>
        <w:ind w:left="1013" w:right="0" w:hanging="319"/>
      </w:pPr>
      <w:r>
        <w:t>При помощи цикла fo</w:t>
      </w:r>
      <w:r>
        <w:t>r для переменной x перебираем значения от 2 до числа, введённого пользователем. При этом переменная x не примет значения самого введенного числа из-за того, что Python берёт на единицу меньше.</w:t>
      </w:r>
    </w:p>
    <w:p w:rsidR="006D1504" w:rsidRDefault="00DB2D6F">
      <w:pPr>
        <w:pStyle w:val="a"/>
        <w:numPr>
          <w:ilvl w:val="0"/>
          <w:numId w:val="14"/>
        </w:numPr>
        <w:spacing w:after="135"/>
        <w:ind w:left="1013" w:right="0" w:hanging="319"/>
      </w:pPr>
      <w:r>
        <w:t xml:space="preserve">Через условие if проверяем, делится ли введённое пользователем </w:t>
      </w:r>
      <w:r>
        <w:t>число на переменную x. Если это так, то добавляем число x в массив m. Тут же, если количество значений в массиве m будет больше 0, командой print выведется, что введённое число - составное, а цикл for прервётся командой break.</w:t>
      </w:r>
    </w:p>
    <w:p w:rsidR="006D1504" w:rsidRDefault="00DB2D6F">
      <w:pPr>
        <w:pStyle w:val="a"/>
        <w:numPr>
          <w:ilvl w:val="0"/>
          <w:numId w:val="14"/>
        </w:numPr>
        <w:spacing w:after="135"/>
        <w:ind w:left="1013" w:right="0" w:hanging="319"/>
      </w:pPr>
      <w:r>
        <w:t xml:space="preserve">Если же после всех переборок </w:t>
      </w:r>
      <w:r>
        <w:t>переменной x массив m останется пустым, то командой print выведется, что введённое число - простое.</w:t>
      </w:r>
    </w:p>
    <w:sectPr w:rsidR="006D1504">
      <w:headerReference w:type="default" r:id="rId34"/>
      <w:footerReference w:type="default" r:id="rId35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B2D6F">
      <w:pPr>
        <w:spacing w:after="0" w:line="240" w:lineRule="auto"/>
      </w:pPr>
      <w:r>
        <w:separator/>
      </w:r>
    </w:p>
  </w:endnote>
  <w:endnote w:type="continuationSeparator" w:id="0">
    <w:p w:rsidR="00000000" w:rsidRDefault="00DB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DC2A71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3"/>
            <w:ind w:left="-115"/>
            <w:jc w:val="left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3"/>
            <w:jc w:val="center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3"/>
            <w:ind w:right="-115"/>
            <w:jc w:val="right"/>
          </w:pPr>
        </w:p>
      </w:tc>
    </w:tr>
  </w:tbl>
  <w:p w:rsidR="00DC2A71" w:rsidRDefault="00DB2D6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DC2A71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3"/>
            <w:ind w:left="-115"/>
            <w:jc w:val="left"/>
          </w:pP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"/>
            <w:spacing w:after="221"/>
            <w:ind w:right="1"/>
            <w:jc w:val="center"/>
          </w:pPr>
          <w:r>
            <w:t>Владивосток 2025</w:t>
          </w:r>
        </w:p>
      </w:tc>
      <w:tc>
        <w:tcPr>
          <w:tcW w:w="321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DC2A71" w:rsidRDefault="00DB2D6F">
          <w:pPr>
            <w:pStyle w:val="a3"/>
            <w:ind w:right="-115"/>
            <w:jc w:val="right"/>
          </w:pPr>
        </w:p>
      </w:tc>
    </w:tr>
  </w:tbl>
  <w:p w:rsidR="00DC2A71" w:rsidRDefault="00DB2D6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A71" w:rsidRDefault="00DB2D6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B2D6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DB2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A71" w:rsidRDefault="00DB2D6F">
    <w:pPr>
      <w:pStyle w:val="a"/>
      <w:spacing w:after="160" w:line="256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A71" w:rsidRDefault="00DB2D6F">
    <w:pPr>
      <w:pStyle w:val="a"/>
      <w:spacing w:after="160" w:line="256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A71" w:rsidRDefault="00DB2D6F">
    <w:pPr>
      <w:pStyle w:val="a"/>
      <w:spacing w:after="0" w:line="256" w:lineRule="auto"/>
      <w:ind w:left="0" w:right="1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07FB"/>
    <w:multiLevelType w:val="multilevel"/>
    <w:tmpl w:val="9D60D19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0F41B3E"/>
    <w:multiLevelType w:val="multilevel"/>
    <w:tmpl w:val="86366C7A"/>
    <w:styleLink w:val="WWOutlineListStyle"/>
    <w:lvl w:ilvl="0">
      <w:start w:val="1"/>
      <w:numFmt w:val="decimal"/>
      <w:pStyle w:val="1"/>
      <w:lvlText w:val="%1"/>
      <w:lvlJc w:val="left"/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6"/>
        <w:szCs w:val="26"/>
        <w:u w:val="none" w:color="000000"/>
        <w:shd w:val="clear" w:color="auto" w:fill="auto"/>
        <w:vertAlign w:val="baseline"/>
      </w:rPr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12446560"/>
    <w:multiLevelType w:val="multilevel"/>
    <w:tmpl w:val="D794DE5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4FB27FB"/>
    <w:multiLevelType w:val="multilevel"/>
    <w:tmpl w:val="15DCEE1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1BA00436"/>
    <w:multiLevelType w:val="multilevel"/>
    <w:tmpl w:val="55A403E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1CEC44C6"/>
    <w:multiLevelType w:val="multilevel"/>
    <w:tmpl w:val="339C519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217C3763"/>
    <w:multiLevelType w:val="multilevel"/>
    <w:tmpl w:val="44C0CE3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3A23576"/>
    <w:multiLevelType w:val="multilevel"/>
    <w:tmpl w:val="5DA03742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EB04ECD"/>
    <w:multiLevelType w:val="multilevel"/>
    <w:tmpl w:val="C26C272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37F566FF"/>
    <w:multiLevelType w:val="multilevel"/>
    <w:tmpl w:val="2700B35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5FBA241F"/>
    <w:multiLevelType w:val="multilevel"/>
    <w:tmpl w:val="DDBE457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62547936"/>
    <w:multiLevelType w:val="multilevel"/>
    <w:tmpl w:val="E2C438B4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6D343F22"/>
    <w:multiLevelType w:val="multilevel"/>
    <w:tmpl w:val="7C98328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 w15:restartNumberingAfterBreak="0">
    <w:nsid w:val="7BCA49DA"/>
    <w:multiLevelType w:val="multilevel"/>
    <w:tmpl w:val="FCE0ADA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10"/>
  </w:num>
  <w:num w:numId="8">
    <w:abstractNumId w:val="11"/>
  </w:num>
  <w:num w:numId="9">
    <w:abstractNumId w:val="13"/>
  </w:num>
  <w:num w:numId="10">
    <w:abstractNumId w:val="12"/>
  </w:num>
  <w:num w:numId="11">
    <w:abstractNumId w:val="9"/>
  </w:num>
  <w:num w:numId="12">
    <w:abstractNumId w:val="4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D1504"/>
    <w:rsid w:val="006D1504"/>
    <w:rsid w:val="00DB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81E4F9C-8CBE-4DA6-A306-07734752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Arial"/>
        <w:sz w:val="22"/>
        <w:szCs w:val="22"/>
        <w:lang w:val="ru-RU" w:eastAsia="ru-RU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1">
    <w:name w:val="Заголовок 1"/>
    <w:next w:val="a"/>
    <w:pPr>
      <w:keepNext/>
      <w:keepLines/>
      <w:numPr>
        <w:numId w:val="1"/>
      </w:numPr>
      <w:spacing w:after="246"/>
      <w:ind w:right="1"/>
      <w:outlineLvl w:val="0"/>
    </w:pPr>
    <w:rPr>
      <w:rFonts w:ascii="Arial" w:eastAsia="Arial" w:hAnsi="Arial"/>
      <w:color w:val="000000"/>
      <w:sz w:val="28"/>
      <w:szCs w:val="28"/>
    </w:rPr>
  </w:style>
  <w:style w:type="paragraph" w:customStyle="1" w:styleId="2">
    <w:name w:val="Заголовок 2"/>
    <w:next w:val="a"/>
    <w:pPr>
      <w:keepNext/>
      <w:keepLines/>
      <w:numPr>
        <w:ilvl w:val="1"/>
        <w:numId w:val="1"/>
      </w:numPr>
      <w:spacing w:after="120"/>
      <w:outlineLvl w:val="1"/>
    </w:pPr>
    <w:rPr>
      <w:rFonts w:ascii="Arial" w:eastAsia="Arial" w:hAnsi="Arial"/>
      <w:color w:val="000000"/>
      <w:sz w:val="26"/>
    </w:rPr>
  </w:style>
  <w:style w:type="paragraph" w:customStyle="1" w:styleId="a">
    <w:name w:val="Обычный"/>
    <w:pPr>
      <w:spacing w:after="161" w:line="2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a0">
    <w:name w:val="Основной шрифт абзаца"/>
  </w:style>
  <w:style w:type="character" w:customStyle="1" w:styleId="20">
    <w:name w:val="Заголовок 2 Знак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rPr>
      <w:rFonts w:ascii="Arial" w:eastAsia="Arial" w:hAnsi="Arial" w:cs="Arial"/>
      <w:color w:val="000000"/>
      <w:sz w:val="28"/>
      <w:szCs w:val="28"/>
    </w:rPr>
  </w:style>
  <w:style w:type="paragraph" w:customStyle="1" w:styleId="11">
    <w:name w:val="Оглавление 1"/>
    <w:pPr>
      <w:ind w:left="15" w:right="15"/>
    </w:pPr>
    <w:rPr>
      <w:rFonts w:eastAsia="Calibri" w:cs="Calibri"/>
      <w:color w:val="000000"/>
    </w:rPr>
  </w:style>
  <w:style w:type="paragraph" w:customStyle="1" w:styleId="21">
    <w:name w:val="Оглавление 2"/>
    <w:pPr>
      <w:ind w:left="15" w:right="15"/>
    </w:pPr>
    <w:rPr>
      <w:rFonts w:eastAsia="Calibri" w:cs="Calibri"/>
      <w:color w:val="000000"/>
    </w:rPr>
  </w:style>
  <w:style w:type="character" w:customStyle="1" w:styleId="a1">
    <w:name w:val="Гиперссылка"/>
    <w:basedOn w:val="a0"/>
    <w:rPr>
      <w:color w:val="0563C1"/>
      <w:u w:val="single"/>
    </w:rPr>
  </w:style>
  <w:style w:type="paragraph" w:customStyle="1" w:styleId="a2">
    <w:name w:val="Обычный (Интернет)"/>
    <w:basedOn w:val="a"/>
    <w:pPr>
      <w:spacing w:before="100" w:after="100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a3">
    <w:name w:val="Верхний колонтитул"/>
    <w:basedOn w:val="a"/>
    <w:pPr>
      <w:tabs>
        <w:tab w:val="center" w:pos="4680"/>
        <w:tab w:val="right" w:pos="9360"/>
      </w:tabs>
      <w:spacing w:after="0"/>
    </w:pPr>
  </w:style>
  <w:style w:type="paragraph" w:customStyle="1" w:styleId="a4">
    <w:name w:val="Нижний колонтитул"/>
    <w:basedOn w:val="a"/>
    <w:pPr>
      <w:tabs>
        <w:tab w:val="center" w:pos="4680"/>
        <w:tab w:val="right" w:pos="9360"/>
      </w:tabs>
      <w:spacing w:after="0"/>
    </w:pPr>
  </w:style>
  <w:style w:type="paragraph" w:customStyle="1" w:styleId="a5">
    <w:name w:val="Абзац списка"/>
    <w:basedOn w:val="a"/>
    <w:pPr>
      <w:ind w:left="7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212189738" TargetMode="External"/><Relationship Id="rId18" Type="http://schemas.openxmlformats.org/officeDocument/2006/relationships/hyperlink" Target="#_Toc212189743" TargetMode="External"/><Relationship Id="rId26" Type="http://schemas.openxmlformats.org/officeDocument/2006/relationships/image" Target="media/image3.png"/><Relationship Id="rId21" Type="http://schemas.openxmlformats.org/officeDocument/2006/relationships/hyperlink" Target="#_Toc212189746" TargetMode="External"/><Relationship Id="rId34" Type="http://schemas.openxmlformats.org/officeDocument/2006/relationships/header" Target="header3.xml"/><Relationship Id="rId7" Type="http://schemas.openxmlformats.org/officeDocument/2006/relationships/header" Target="header1.xml"/><Relationship Id="rId12" Type="http://schemas.openxmlformats.org/officeDocument/2006/relationships/hyperlink" Target="#_Toc212189737" TargetMode="External"/><Relationship Id="rId17" Type="http://schemas.openxmlformats.org/officeDocument/2006/relationships/hyperlink" Target="#_Toc212189742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#_Toc212189741" TargetMode="External"/><Relationship Id="rId20" Type="http://schemas.openxmlformats.org/officeDocument/2006/relationships/hyperlink" Target="#_Toc212189745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12189736" TargetMode="Externa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#_Toc212189740" TargetMode="External"/><Relationship Id="rId23" Type="http://schemas.openxmlformats.org/officeDocument/2006/relationships/hyperlink" Target="#_Toc212189748" TargetMode="External"/><Relationship Id="rId28" Type="http://schemas.openxmlformats.org/officeDocument/2006/relationships/image" Target="media/image5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#_Toc212189744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#_Toc212189739" TargetMode="External"/><Relationship Id="rId22" Type="http://schemas.openxmlformats.org/officeDocument/2006/relationships/hyperlink" Target="#_Toc212189747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1906</Words>
  <Characters>10869</Characters>
  <Application>Microsoft Office Word</Application>
  <DocSecurity>4</DocSecurity>
  <Lines>90</Lines>
  <Paragraphs>25</Paragraphs>
  <ScaleCrop>false</ScaleCrop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Малых Данил</dc:creator>
  <cp:lastModifiedBy>word</cp:lastModifiedBy>
  <cp:revision>2</cp:revision>
  <dcterms:created xsi:type="dcterms:W3CDTF">2025-11-06T12:36:00Z</dcterms:created>
  <dcterms:modified xsi:type="dcterms:W3CDTF">2025-11-06T12:36:00Z</dcterms:modified>
</cp:coreProperties>
</file>